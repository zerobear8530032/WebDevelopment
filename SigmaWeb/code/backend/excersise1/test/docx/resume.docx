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94BFE">
      <w:pP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bookmarkEnd w:id="0"/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-535305</wp:posOffset>
                </wp:positionH>
                <wp:positionV relativeFrom="paragraph">
                  <wp:posOffset>4570095</wp:posOffset>
                </wp:positionV>
                <wp:extent cx="6772275" cy="1689735"/>
                <wp:effectExtent l="0" t="0" r="0" b="0"/>
                <wp:wrapNone/>
                <wp:docPr id="1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168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10103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03"/>
                            </w:tblGrid>
                            <w:tr w14:paraId="5C2FBCF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0103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top"/>
                                </w:tcPr>
                                <w:p w14:paraId="0254C62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hint="default" w:ascii="Arial Black" w:hAnsi="Arial Black" w:cs="Arial Black"/>
                                      <w:b w:val="0"/>
                                      <w:bCs w:val="0"/>
                                      <w:color w:val="000000"/>
                                      <w:sz w:val="32"/>
                                      <w:szCs w:val="32"/>
                                      <w:lang w:val="en-US"/>
                                      <w14:textFill>
                                        <w14:solidFill>
                                          <w14:srgbClr w14:val="000000">
                                            <w14:lumMod w14:val="75000"/>
                                            <w14:lumOff w14:val="25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PROJECTS</w:t>
                                  </w:r>
                                </w:p>
                              </w:tc>
                            </w:tr>
                          </w:tbl>
                          <w:p w14:paraId="1945A8E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MUSIC RECOMMENDATION SYSTEM 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his project was using machine learning and data analysis we utilize a data set form spotify to develop a music recommendation algorithm using cosine similarity using the lyrics of song to recommend user similar songs.</w:t>
                            </w:r>
                          </w:p>
                          <w:p w14:paraId="687B6928">
                            <w:pPr>
                              <w:numPr>
                                <w:ilvl w:val="0"/>
                                <w:numId w:val="0"/>
                              </w:numPr>
                              <w:spacing w:after="0" w:line="280" w:lineRule="exact"/>
                              <w:ind w:left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A360CE4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Note Providing System for College Students: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his project was created by using HTML,CSS for front end and PHP in the back end with this project we developed a web site which allow the student to share notes and study material with each other.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42.15pt;margin-top:359.85pt;height:133.05pt;width:533.25pt;z-index:251689984;mso-width-relative:page;mso-height-relative:page;" filled="f" stroked="f" coordsize="21600,21600" o:gfxdata="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NGcovbAAAACwEAAA8AAAAAAAAA&#10;AQAgAAAAIgAAAGRycy9kb3ducmV2LnhtbFBLAQIUABQAAAAIAIdO4kD0jiw+1QEAAI0DAAAOAAAA&#10;AAAAAAEAIAAAACoBAABkcnMvZTJvRG9jLnhtbFBLBQYAAAAABgAGAFkBAAB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10103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03"/>
                      </w:tblGrid>
                      <w:tr w14:paraId="5C2FBCF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62" w:hRule="atLeast"/>
                        </w:trPr>
                        <w:tc>
                          <w:tcPr>
                            <w:tcW w:w="10103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top"/>
                          </w:tcPr>
                          <w:p w14:paraId="0254C6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</w:tc>
                      </w:tr>
                    </w:tbl>
                    <w:p w14:paraId="1945A8E3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MUSIC RECOMMENDATION SYSTEM 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his project was using machine learning and data analysis we utilize a data set form spotify to develop a music recommendation algorithm using cosine similarity using the lyrics of song to recommend user similar songs.</w:t>
                      </w:r>
                    </w:p>
                    <w:p w14:paraId="687B6928">
                      <w:pPr>
                        <w:numPr>
                          <w:ilvl w:val="0"/>
                          <w:numId w:val="0"/>
                        </w:numPr>
                        <w:spacing w:after="0" w:line="280" w:lineRule="exact"/>
                        <w:ind w:left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3A360CE4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Note Providing System for College Students: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his project was created by using HTML,CSS for front end and PHP in the back end with this project we developed a web site which allow the student to share notes and study material with each other.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6472555</wp:posOffset>
                </wp:positionV>
                <wp:extent cx="4506595" cy="281940"/>
                <wp:effectExtent l="0" t="0" r="8255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281940"/>
                          <a:chOff x="4328" y="3760"/>
                          <a:chExt cx="7097" cy="444"/>
                        </a:xfrm>
                      </wpg:grpSpPr>
                      <wps:wsp>
                        <wps:cNvPr id="35" name="等腰三角形 13"/>
                        <wps:cNvSpPr/>
                        <wps:spPr>
                          <a:xfrm>
                            <a:off x="10981" y="3760"/>
                            <a:ext cx="444" cy="444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直接连接符 18"/>
                        <wps:cNvCnPr/>
                        <wps:spPr>
                          <a:xfrm>
                            <a:off x="4328" y="3982"/>
                            <a:ext cx="65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" o:spid="_x0000_s1026" o:spt="203" style="position:absolute;left:0pt;margin-left:109.3pt;margin-top:509.65pt;height:22.2pt;width:354.85pt;z-index:251684864;mso-width-relative:page;mso-height-relative:page;" coordorigin="4328,3760" coordsize="7097,444" o:gfxdata="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Gl4TL3AAAAA0BAAAPAAAAAAAAAAEAIAAAACIAAABkcnMvZG93bnJldi54bWxQ&#10;SwECFAAUAAAACACHTuJANv9cjoIDAAAdCAAADgAAAAAAAAABACAAAAArAQAAZHJzL2Uyb0RvYy54&#10;bWxQSwUGAAAAAAYABgBZAQAAHwcAAAAA&#10;">
                <o:lock v:ext="edit" aspectratio="f"/>
                <v:roundrect id="等腰三角形 13" o:spid="_x0000_s1026" o:spt="2" style="position:absolute;left:10981;top:3760;height:444;width:444;v-text-anchor:middle;" fillcolor="#5A6378 [3215]" filled="t" stroked="f" coordsize="21600,21600" arcsize="0.166666666666667" o:gfxdata="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V/4m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8" o:spid="_x0000_s1026" o:spt="20" style="position:absolute;left:4328;top:3982;height:0;width:6591;" filled="f" stroked="t" coordsize="21600,21600" o:gfxdata="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e0M7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6411595</wp:posOffset>
                </wp:positionV>
                <wp:extent cx="6727190" cy="1770380"/>
                <wp:effectExtent l="0" t="0" r="0" b="0"/>
                <wp:wrapNone/>
                <wp:docPr id="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190" cy="1770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20208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644"/>
                              <w:gridCol w:w="13564"/>
                            </w:tblGrid>
                            <w:tr w14:paraId="2DF2E52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64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top"/>
                                </w:tcPr>
                                <w:p w14:paraId="6AE7F55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ascii="Microsoft YaHei" w:hAnsi="Microsoft YaHei" w:eastAsia="Microsoft YaHei" w:cs="Microsoft YaHei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EDUCATION</w:t>
                                  </w:r>
                                </w:p>
                              </w:tc>
                              <w:tc>
                                <w:tcPr>
                                  <w:tcW w:w="1356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top"/>
                                </w:tcPr>
                                <w:p w14:paraId="33F2D70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hint="eastAsia" w:ascii="Arial Black" w:hAnsi="Arial Black" w:cs="Arial Black"/>
                                      <w:b w:val="0"/>
                                      <w:bCs w:val="0"/>
                                      <w:color w:val="000000"/>
                                      <w:sz w:val="32"/>
                                      <w:szCs w:val="32"/>
                                      <w14:textFill>
                                        <w14:solidFill>
                                          <w14:srgbClr w14:val="000000">
                                            <w14:lumMod w14:val="75000"/>
                                            <w14:lumOff w14:val="25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B2D366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Bachelor of Engineering</w:t>
                            </w:r>
                          </w:p>
                          <w:p w14:paraId="77EF9980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at LNCT Group of Colleges  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Bhopal M.P. India</w:t>
                            </w:r>
                          </w:p>
                          <w:p w14:paraId="485788F5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Course :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 Artificial Intelligence &amp; Data Science</w:t>
                            </w:r>
                          </w:p>
                          <w:p w14:paraId="20D6A5FE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</w:p>
                          <w:p w14:paraId="4AAFF025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Diploma In C.S.E.</w:t>
                            </w:r>
                          </w:p>
                          <w:p w14:paraId="629EE085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at S.V. Polytechnique College  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Bhopal M.P. India</w:t>
                            </w:r>
                          </w:p>
                          <w:p w14:paraId="08208D24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Course: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 Computer Science Engineering.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42.2pt;margin-top:504.85pt;height:139.4pt;width:529.7pt;z-index:251679744;mso-width-relative:page;mso-height-relative:page;" filled="f" stroked="f" coordsize="21600,21600" o:gfxdata="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efanTdAAAADQEAAA8AAAAA&#10;AAAAAQAgAAAAIgAAAGRycy9kb3ducmV2LnhtbFBLAQIUABQAAAAIAIdO4kDSONws1gEAAIwDAAAO&#10;AAAAAAAAAAEAIAAAACw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20208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644"/>
                        <w:gridCol w:w="13564"/>
                      </w:tblGrid>
                      <w:tr w14:paraId="2DF2E52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10" w:hRule="atLeast"/>
                        </w:trPr>
                        <w:tc>
                          <w:tcPr>
                            <w:tcW w:w="664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top"/>
                          </w:tcPr>
                          <w:p w14:paraId="6AE7F55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</w:tc>
                        <w:tc>
                          <w:tcPr>
                            <w:tcW w:w="1356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top"/>
                          </w:tcPr>
                          <w:p w14:paraId="33F2D7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eastAsia" w:ascii="Arial Black" w:hAnsi="Arial Black" w:cs="Arial Black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</w:tbl>
                    <w:p w14:paraId="53B2D366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Bachelor of Engineering</w:t>
                      </w:r>
                    </w:p>
                    <w:p w14:paraId="77EF9980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at LNCT Group of Colleges  </w:t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Bhopal M.P. India</w:t>
                      </w:r>
                    </w:p>
                    <w:p w14:paraId="485788F5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Course :</w:t>
                      </w: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 Artificial Intelligence &amp; Data Science</w:t>
                      </w:r>
                    </w:p>
                    <w:p w14:paraId="20D6A5FE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</w:p>
                    <w:p w14:paraId="4AAFF025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Diploma In C.S.E.</w:t>
                      </w:r>
                    </w:p>
                    <w:p w14:paraId="629EE085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at S.V. Polytechnique College  </w:t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Bhopal M.P. India</w:t>
                      </w:r>
                    </w:p>
                    <w:p w14:paraId="08208D24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Course:</w:t>
                      </w: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 Computer Science Engineering.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6537325</wp:posOffset>
                </wp:positionV>
                <wp:extent cx="190500" cy="147955"/>
                <wp:effectExtent l="0" t="0" r="0" b="4445"/>
                <wp:wrapNone/>
                <wp:docPr id="51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4795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445.5pt;margin-top:514.75pt;height:11.65pt;width:15pt;z-index:251686912;v-text-anchor:middle-center;mso-width-relative:page;mso-height-relative:page;" fillcolor="#FFFFFF [3212]" filled="t" stroked="f" coordsize="3931,2392" o:gfxdata="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67606274,36476907;44989451,24091181;19531701,36476907;12429264,32707333;12429264,43817627;14360239,47218737;12384874,50619846;14493410,62580387;8278778,62580387;10409509,50563126;8678290,47218737;10342923,43902615;10342923,31601938;0,26075151;45499938,0;87248951,26415286;67606274,36476907;44478963,30383227;65009445,39282794;65009445,60851503;43435841,67795430;24392432,60851503;24392432,39282794;44478963,30383227;44212622,63827490;60770178,58555727;44212622,53255697;27677309,58555727;44212622,63827490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5678170</wp:posOffset>
            </wp:positionH>
            <wp:positionV relativeFrom="paragraph">
              <wp:posOffset>4691380</wp:posOffset>
            </wp:positionV>
            <wp:extent cx="128905" cy="129540"/>
            <wp:effectExtent l="42545" t="0" r="57150" b="99060"/>
            <wp:wrapNone/>
            <wp:docPr id="38" name="图片 25" descr="363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 descr="363242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29540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chemeClr val="bg1">
                          <a:alpha val="100000"/>
                        </a:scheme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4666615</wp:posOffset>
                </wp:positionV>
                <wp:extent cx="4493260" cy="219075"/>
                <wp:effectExtent l="0" t="0" r="2540" b="9525"/>
                <wp:wrapNone/>
                <wp:docPr id="3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219075"/>
                          <a:chOff x="4328" y="3801"/>
                          <a:chExt cx="7076" cy="444"/>
                        </a:xfrm>
                      </wpg:grpSpPr>
                      <wps:wsp>
                        <wps:cNvPr id="33" name="等腰三角形 13"/>
                        <wps:cNvSpPr/>
                        <wps:spPr>
                          <a:xfrm>
                            <a:off x="10960" y="3801"/>
                            <a:ext cx="444" cy="444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接连接符 18"/>
                        <wps:cNvCnPr/>
                        <wps:spPr>
                          <a:xfrm>
                            <a:off x="4328" y="3982"/>
                            <a:ext cx="65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109.3pt;margin-top:367.45pt;height:17.25pt;width:353.8pt;z-index:251691008;mso-width-relative:page;mso-height-relative:page;" coordorigin="4328,3801" coordsize="7076,444" o:gfxdata="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49zpU3AAAAAsBAAAPAAAAAAAAAAEAIAAAACIAAABkcnMvZG93bnJldi54bWxQ&#10;SwECFAAUAAAACACHTuJAZyG2soIDAAAdCAAADgAAAAAAAAABACAAAAArAQAAZHJzL2Uyb0RvYy54&#10;bWxQSwUGAAAAAAYABgBZAQAAHwcAAAAA&#10;">
                <o:lock v:ext="edit" aspectratio="f"/>
                <v:roundrect id="等腰三角形 13" o:spid="_x0000_s1026" o:spt="2" style="position:absolute;left:10960;top:3801;height:444;width:444;v-text-anchor:middle;" fillcolor="#5A6378 [3215]" filled="t" stroked="f" coordsize="21600,21600" arcsize="0.166666666666667" o:gfxdata="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8sPJ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8" o:spid="_x0000_s1026" o:spt="20" style="position:absolute;left:4328;top:3982;height:0;width:6591;" filled="f" stroked="t" coordsize="21600,21600" o:gfxdata="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uV417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5674360</wp:posOffset>
                </wp:positionH>
                <wp:positionV relativeFrom="paragraph">
                  <wp:posOffset>8340090</wp:posOffset>
                </wp:positionV>
                <wp:extent cx="157480" cy="157480"/>
                <wp:effectExtent l="0" t="0" r="13970" b="13970"/>
                <wp:wrapNone/>
                <wp:docPr id="50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7480" cy="1574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446.8pt;margin-top:656.7pt;height:12.4pt;width:12.4pt;z-index:251687936;v-text-anchor:middle-center;mso-width-relative:page;mso-height-relative:page;" fillcolor="#FFFFFF [3212]" filled="t" stroked="f" coordsize="2768,2768" o:gfxdata="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496486,40964655;87214961,40964655;83776629,32712487;89729009,26717665;89729009,17022347;84885759,12174660;75199317,12174660;69136052,18243500;61409121,15098053;61409121,6808961;54569437,0;47766733,0;40927049,6808961;40927049,15098053;32941311,18391536;26693201,12174660;17006759,12174660;12163509,17022347;12163509,26717665;18374638,32971521;15084228,40964655;6802703,40964655;0,47773560;0,54619502;6802703,61465445;15084228,61465445;18226773,69199545;12163509,75268385;12163509,84963702;17006759,89811390;26693201,89811390;32645524,83853548;40927049,87295009;40927049,95584158;47766733,102430100;54569437,102430100;61409121,95584158;61409121,87295009;69394859,84001584;75199317,89811390;84885759,89811390;89729009,84963702;89729009,75268385;83924551,69458579;87214961,61465445;95496486,61465445;102336170,54619502;102336170,47773560;95496486,40964655;51168085,71678888;30686070,51215078;51168085,30714232;71613119,51215078;51168085,71678888;51168085,40964655;40927049,51215078;51168085,61465445;61409121,51215078;51168085,4096465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8286750</wp:posOffset>
                </wp:positionV>
                <wp:extent cx="4506595" cy="281940"/>
                <wp:effectExtent l="0" t="0" r="8255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281940"/>
                          <a:chOff x="4328" y="3760"/>
                          <a:chExt cx="7097" cy="444"/>
                        </a:xfrm>
                      </wpg:grpSpPr>
                      <wps:wsp>
                        <wps:cNvPr id="41" name="等腰三角形 13"/>
                        <wps:cNvSpPr/>
                        <wps:spPr>
                          <a:xfrm>
                            <a:off x="10981" y="3760"/>
                            <a:ext cx="444" cy="444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连接符 18"/>
                        <wps:cNvCnPr/>
                        <wps:spPr>
                          <a:xfrm>
                            <a:off x="4328" y="3982"/>
                            <a:ext cx="65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0" o:spid="_x0000_s1026" o:spt="203" style="position:absolute;left:0pt;margin-left:109.3pt;margin-top:652.5pt;height:22.2pt;width:354.85pt;z-index:251685888;mso-width-relative:page;mso-height-relative:page;" coordorigin="4328,3760" coordsize="7097,444" o:gfxdata="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CARxAb3AAAAA0BAAAPAAAAAAAAAAEAIAAAACIAAABkcnMvZG93bnJldi54bWxQSwEC&#10;FAAUAAAACACHTuJAeKGoan8DAAAdCAAADgAAAAAAAAABACAAAAArAQAAZHJzL2Uyb0RvYy54bWxQ&#10;SwUGAAAAAAYABgBZAQAAHAcAAAAA&#10;">
                <o:lock v:ext="edit" aspectratio="f"/>
                <v:roundrect id="等腰三角形 13" o:spid="_x0000_s1026" o:spt="2" style="position:absolute;left:10981;top:3760;height:444;width:444;v-text-anchor:middle;" fillcolor="#5A6378 [3215]" filled="t" stroked="f" coordsize="21600,21600" arcsize="0.166666666666667" o:gfxdata="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aot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8" o:spid="_x0000_s1026" o:spt="20" style="position:absolute;left:4328;top:3982;height:0;width:6591;" filled="f" stroked="t" coordsize="21600,21600" o:gfxdata="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4qQ0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8202295</wp:posOffset>
                </wp:positionV>
                <wp:extent cx="6727190" cy="1313815"/>
                <wp:effectExtent l="0" t="0" r="0" b="0"/>
                <wp:wrapNone/>
                <wp:docPr id="2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190" cy="1313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10104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04"/>
                            </w:tblGrid>
                            <w:tr w14:paraId="1742DB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1010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top"/>
                                </w:tcPr>
                                <w:p w14:paraId="5F919E5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hint="default" w:ascii="Microsoft YaHei" w:hAnsi="Microsoft YaHei" w:eastAsia="Microsoft YaHei" w:cs="Microsoft YaHei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</w:tbl>
                          <w:p w14:paraId="6B13D47B">
                            <w:pPr>
                              <w:rPr>
                                <w:rFonts w:hint="default"/>
                                <w:u w:val="none"/>
                                <w:lang w:val="en-US"/>
                              </w:rPr>
                            </w:pPr>
                          </w:p>
                          <w:p w14:paraId="0571ADCE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Programming Languages :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 Java,Python,HTML,CSS.</w:t>
                            </w:r>
                          </w:p>
                          <w:p w14:paraId="41B3A0E0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DataBase 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: SQL</w:t>
                            </w:r>
                          </w:p>
                          <w:p w14:paraId="2C132533">
                            <w:pPr>
                              <w:spacing w:line="300" w:lineRule="exact"/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Operating System: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 w:val="0"/>
                                <w:bCs w:val="0"/>
                                <w:color w:val="5A6378" w:themeColor="text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 xml:space="preserve"> Windows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42.2pt;margin-top:645.85pt;height:103.45pt;width:529.7pt;z-index:251683840;mso-width-relative:page;mso-height-relative:page;" filled="f" stroked="f" coordsize="21600,21600" o:gfxdata="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KOl/d0AAAANAQAADwAAAAAA&#10;AAABACAAAAAiAAAAZHJzL2Rvd25yZXYueG1sUEsBAhQAFAAAAAgAh07iQNEjPK7VAQAAjQMAAA4A&#10;AAAAAAAAAQAgAAAALA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10104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04"/>
                      </w:tblGrid>
                      <w:tr w14:paraId="1742DB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4" w:hRule="atLeast"/>
                        </w:trPr>
                        <w:tc>
                          <w:tcPr>
                            <w:tcW w:w="1010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top"/>
                          </w:tcPr>
                          <w:p w14:paraId="5F919E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595959" w:themeColor="text1" w:themeTint="A6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c>
                      </w:tr>
                    </w:tbl>
                    <w:p w14:paraId="6B13D47B">
                      <w:pPr>
                        <w:rPr>
                          <w:rFonts w:hint="default"/>
                          <w:u w:val="none"/>
                          <w:lang w:val="en-US"/>
                        </w:rPr>
                      </w:pPr>
                    </w:p>
                    <w:p w14:paraId="0571ADCE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Programming Languages :</w:t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 Java,Python,HTML,CSS.</w:t>
                      </w:r>
                    </w:p>
                    <w:p w14:paraId="41B3A0E0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DataBase </w:t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: SQL</w:t>
                      </w:r>
                    </w:p>
                    <w:p w14:paraId="2C132533">
                      <w:pPr>
                        <w:spacing w:line="300" w:lineRule="exact"/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Operating System:</w:t>
                      </w:r>
                      <w:r>
                        <w:rPr>
                          <w:rFonts w:hint="default" w:ascii="Arial" w:hAnsi="Arial" w:eastAsia="Microsoft YaHei" w:cs="Arial"/>
                          <w:b w:val="0"/>
                          <w:bCs w:val="0"/>
                          <w:color w:val="5A6378" w:themeColor="text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 xml:space="preserve"> 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3101975</wp:posOffset>
                </wp:positionV>
                <wp:extent cx="4493260" cy="281940"/>
                <wp:effectExtent l="0" t="0" r="2540" b="38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281940"/>
                          <a:chOff x="4328" y="3801"/>
                          <a:chExt cx="7076" cy="444"/>
                        </a:xfrm>
                      </wpg:grpSpPr>
                      <wps:wsp>
                        <wps:cNvPr id="14" name="等腰三角形 13"/>
                        <wps:cNvSpPr/>
                        <wps:spPr>
                          <a:xfrm>
                            <a:off x="10960" y="3801"/>
                            <a:ext cx="444" cy="444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连接符 18"/>
                        <wps:cNvCnPr/>
                        <wps:spPr>
                          <a:xfrm>
                            <a:off x="4328" y="3982"/>
                            <a:ext cx="65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109.3pt;margin-top:244.25pt;height:22.2pt;width:353.8pt;z-index:251680768;mso-width-relative:page;mso-height-relative:page;" coordorigin="4328,3801" coordsize="7076,444" o:gfxdata="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+tchM2wAAAAsBAAAPAAAAAAAAAAEAIAAAACIAAABkcnMvZG93bnJldi54bWxQ&#10;SwECFAAUAAAACACHTuJAuU4AI4MDAAAdCAAADgAAAAAAAAABACAAAAAqAQAAZHJzL2Uyb0RvYy54&#10;bWxQSwUGAAAAAAYABgBZAQAAHwcAAAAA&#10;">
                <o:lock v:ext="edit" aspectratio="f"/>
                <v:roundrect id="等腰三角形 13" o:spid="_x0000_s1026" o:spt="2" style="position:absolute;left:10960;top:3801;height:444;width:444;v-text-anchor:middle;" fillcolor="#5A6378 [3215]" filled="t" stroked="f" coordsize="21600,21600" arcsize="0.166666666666667" o:gfxdata="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rgfd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8" o:spid="_x0000_s1026" o:spt="20" style="position:absolute;left:4328;top:3982;height:0;width:6591;" filled="f" stroked="t" coordsize="21600,21600" o:gfxdata="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hyBLLUAAADbAAAADwAA&#10;AAAAAAABACAAAAAiAAAAZHJzL2Rvd25yZXYueG1sUEsBAhQAFAAAAAgAh07iQDMvBZ47AAAAOQAA&#10;ABAAAAAAAAAAAQAgAAAABAEAAGRycy9zaGFwZXhtbC54bWxQSwUGAAAAAAYABgBbAQAArgMAAAAA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5659120</wp:posOffset>
                </wp:positionH>
                <wp:positionV relativeFrom="paragraph">
                  <wp:posOffset>3145155</wp:posOffset>
                </wp:positionV>
                <wp:extent cx="147320" cy="147320"/>
                <wp:effectExtent l="0" t="0" r="5080" b="5080"/>
                <wp:wrapNone/>
                <wp:docPr id="6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445.6pt;margin-top:247.65pt;height:11.6pt;width:11.6pt;z-index:251682816;v-text-anchor:middle;mso-width-relative:page;mso-height-relative:page;" fillcolor="#FFFFFF [3212]" filled="t" stroked="f" coordsize="3261356,2766950" o:gfxdata="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47320,73783;147320,140252;147244,141057;147092,141773;146940,142399;146560,143025;146256,143652;145877,144278;145345,144815;144662,145351;143447,146246;141928,146872;140257,147230;138511,147320;8884,147320;7138,147230;5467,146872;3948,146246;2581,145351;2126,144815;1594,144278;1139,143652;759,143025;379,142399;227,141773;75,141057;0,140252;0,73962;8884,76735;18377,79598;29843,82818;35918,84607;42145,86218;48220,87649;54219,88991;59915,90154;65154,90959;69787,91585;71761,91764;73660,91854;75558,91764;77684,91585;82241,90959;87404,90154;93100,88991;99099,87649;105250,86039;111401,84429;117552,82729;128942,79508;138511,76556;68145,64236;64018,69101;64018,69983;68145,74848;79174,74848;83301,69983;83301,69101;79174,64236;73660,9280;50349,24972;50195,26229;97124,26229;96970,24972;73660,9280;73660,0;102538,26009;102549,26229;138511,26229;140257,26318;141928,26676;143447,27302;144662,28197;145345,28734;145877,29270;146256,29897;146560,30523;146940,31149;147092,31775;147244,32491;147320,33296;147320,70646;147319,70646;147319,70646;138511,73419;128943,76372;117552,79592;111401,81292;105250,82902;99099,84513;93100,85854;87404,87017;82241,87823;77684,88449;75558,88628;73660,88717;71761,88628;69787,88449;65155,87823;59915,87017;54219,85854;48220,84513;42145,83081;35918,81471;29843,79682;18377,76461;8884,73598;0,70825;0,70936;0,70936;0,51725;0,33296;76,32491;227,31775;379,31149;759,30523;1139,29897;1594,29270;2126,28734;2581,28197;3948,27302;5467,26676;7138,26318;8884,26229;44770,26229;44781,26009;7366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-535305</wp:posOffset>
                </wp:positionH>
                <wp:positionV relativeFrom="paragraph">
                  <wp:posOffset>3025775</wp:posOffset>
                </wp:positionV>
                <wp:extent cx="6772275" cy="1656080"/>
                <wp:effectExtent l="0" t="0" r="0" b="0"/>
                <wp:wrapNone/>
                <wp:docPr id="1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"/>
                              <w:tblW w:w="10103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03"/>
                            </w:tblGrid>
                            <w:tr w14:paraId="054622E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0103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</w:tcPr>
                                <w:p w14:paraId="1639243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hint="default" w:ascii="Arial Black" w:hAnsi="Arial Black" w:cs="Arial Black"/>
                                      <w:b w:val="0"/>
                                      <w:bCs w:val="0"/>
                                      <w:color w:val="000000"/>
                                      <w:sz w:val="32"/>
                                      <w:szCs w:val="32"/>
                                      <w:lang w:val="en-US"/>
                                      <w14:textFill>
                                        <w14:solidFill>
                                          <w14:srgbClr w14:val="000000">
                                            <w14:lumMod w14:val="75000"/>
                                            <w14:lumOff w14:val="25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CERTIFICATES</w:t>
                                  </w:r>
                                </w:p>
                              </w:tc>
                            </w:tr>
                          </w:tbl>
                          <w:p w14:paraId="1C29580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Data Science &amp; Machine learning (2023):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Teachnook</w:t>
                            </w:r>
                          </w:p>
                          <w:p w14:paraId="6B5640B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Programming in Java (2021):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CRISP</w:t>
                            </w:r>
                          </w:p>
                          <w:p w14:paraId="535BE62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Front-end Web Development (2024):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IBM Skill Build</w:t>
                            </w:r>
                          </w:p>
                          <w:p w14:paraId="4F128B5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DBMS (2023):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Infosys</w:t>
                            </w:r>
                          </w:p>
                          <w:p w14:paraId="2A69F57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Data Structures and Algorithms (2023):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Infosys</w:t>
                            </w:r>
                          </w:p>
                          <w:p w14:paraId="4ABCFD49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SIS Tech innovation Hackathon (participation 2023):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SIS Tech </w:t>
                            </w:r>
                          </w:p>
                          <w:p w14:paraId="7F1ECD4F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80" w:lineRule="exact"/>
                              <w:ind w:left="420" w:leftChars="0" w:hanging="420" w:firstLineChars="0"/>
                              <w:contextualSpacing/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Data Dive Hackathon (2nd Prize 2023):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JNCT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42.15pt;margin-top:238.25pt;height:130.4pt;width:533.25pt;z-index:251660288;mso-width-relative:page;mso-height-relative:page;" filled="f" stroked="f" coordsize="21600,21600" o:gfxdata="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26afI3gAAAAsBAAAPAAAA&#10;AAAAAAEAIAAAACIAAABkcnMvZG93bnJldi54bWxQSwECFAAUAAAACACHTuJA1jYB/tYBAACNAwAA&#10;DgAAAAAAAAABACAAAAAt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10103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03"/>
                      </w:tblGrid>
                      <w:tr w14:paraId="054622E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62" w:hRule="atLeast"/>
                        </w:trPr>
                        <w:tc>
                          <w:tcPr>
                            <w:tcW w:w="10103" w:type="dxa"/>
                            <w:tcBorders>
                              <w:bottom w:val="nil"/>
                            </w:tcBorders>
                            <w:shd w:val="clear" w:color="auto" w:fill="auto"/>
                          </w:tcPr>
                          <w:p w14:paraId="163924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000000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CERTIFICATES</w:t>
                            </w:r>
                          </w:p>
                        </w:tc>
                      </w:tr>
                    </w:tbl>
                    <w:p w14:paraId="1C295805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Data Science &amp; Machine learning (2023):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Teachnook</w:t>
                      </w:r>
                    </w:p>
                    <w:p w14:paraId="6B5640BA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Programming in Java (2021):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CRISP</w:t>
                      </w:r>
                    </w:p>
                    <w:p w14:paraId="535BE621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Front-end Web Development (2024):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IBM Skill Build</w:t>
                      </w:r>
                    </w:p>
                    <w:p w14:paraId="4F128B5F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DBMS (2023):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Infosys</w:t>
                      </w:r>
                    </w:p>
                    <w:p w14:paraId="2A69F57C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Data Structures and Algorithms (2023):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Infosys</w:t>
                      </w:r>
                    </w:p>
                    <w:p w14:paraId="4ABCFD49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SIS Tech innovation Hackathon (participation 2023):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SIS Tech </w:t>
                      </w:r>
                    </w:p>
                    <w:p w14:paraId="7F1ECD4F">
                      <w:pPr>
                        <w:numPr>
                          <w:ilvl w:val="0"/>
                          <w:numId w:val="1"/>
                        </w:numPr>
                        <w:spacing w:after="0" w:line="280" w:lineRule="exact"/>
                        <w:ind w:left="420" w:leftChars="0" w:hanging="420" w:firstLineChars="0"/>
                        <w:contextualSpacing/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Data Dive Hackathon (2nd Prize 2023):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808080" w:themeColor="text1" w:themeTint="80"/>
                          <w:spacing w:val="-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JNCT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4947285</wp:posOffset>
                </wp:positionH>
                <wp:positionV relativeFrom="paragraph">
                  <wp:posOffset>-333375</wp:posOffset>
                </wp:positionV>
                <wp:extent cx="1417320" cy="1393825"/>
                <wp:effectExtent l="4445" t="4445" r="6985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1230" y="510540"/>
                          <a:ext cx="1417320" cy="139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0C9A0">
                            <w:r>
                              <w:drawing>
                                <wp:inline distT="0" distB="0" distL="114300" distR="114300">
                                  <wp:extent cx="1282700" cy="1511935"/>
                                  <wp:effectExtent l="0" t="0" r="12700" b="12065"/>
                                  <wp:docPr id="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700" cy="1511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9.55pt;margin-top:-26.25pt;height:109.75pt;width:111.6pt;z-index:251688960;mso-width-relative:page;mso-height-relative:page;" fillcolor="#FFFFFF [3201]" filled="t" stroked="t" coordsize="21600,21600" o:gfxdata="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YJmKD2AAAAAwBAAAP&#10;AAAAAAAAAAEAIAAAACIAAABkcnMvZG93bnJldi54bWxQSwECFAAUAAAACACHTuJA/lngMVECAADC&#10;BAAADgAAAAAAAAABACAAAAAn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E0C9A0">
                      <w:r>
                        <w:drawing>
                          <wp:inline distT="0" distB="0" distL="114300" distR="114300">
                            <wp:extent cx="1282700" cy="1511935"/>
                            <wp:effectExtent l="0" t="0" r="12700" b="12065"/>
                            <wp:docPr id="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2700" cy="1511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-175260</wp:posOffset>
                </wp:positionV>
                <wp:extent cx="2360295" cy="1059815"/>
                <wp:effectExtent l="0" t="0" r="0" b="0"/>
                <wp:wrapNone/>
                <wp:docPr id="1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8"/>
                              <w:tblW w:w="3512" w:type="dxa"/>
                              <w:tblInd w:w="12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FFFFFF" w:themeFill="background1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18"/>
                              <w:gridCol w:w="3094"/>
                            </w:tblGrid>
                            <w:tr w14:paraId="6ECA0E1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FFFFFF" w:themeFill="background1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418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120F6E">
                                  <w:pP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4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44C0793">
                                  <w:pPr>
                                    <w:spacing w:line="300" w:lineRule="exact"/>
                                    <w:rPr>
                                      <w:rFonts w:hint="default" w:ascii="Microsoft YaHei Light" w:hAnsi="Microsoft YaHei Light" w:eastAsia="Microsoft YaHei Light" w:cs="Microsoft YaHei Light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Microsoft YaHei Light" w:hAnsi="Microsoft YaHei Light" w:eastAsia="Microsoft YaHei Light" w:cs="Microsoft YaHei Light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7223988268</w:t>
                                  </w:r>
                                </w:p>
                              </w:tc>
                            </w:tr>
                            <w:tr w14:paraId="7D31206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FFFFFF" w:themeFill="background1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418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98A1981">
                                  <w:pP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4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D2E8592">
                                  <w:pPr>
                                    <w:spacing w:line="300" w:lineRule="exact"/>
                                    <w:rPr>
                                      <w:rFonts w:hint="eastAsia" w:ascii="Microsoft YaHei Light" w:hAnsi="Microsoft YaHei Light" w:eastAsia="Microsoft YaHei Light" w:cs="Microsoft YaHei Light"/>
                                      <w:color w:val="FFFFFF" w:themeColor="background1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Microsoft YaHei Light" w:cs="Arial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Abdulsaboor8166</w:t>
                                  </w:r>
                                  <w:r>
                                    <w:rPr>
                                      <w:rFonts w:hint="default" w:ascii="Arial" w:hAnsi="Arial" w:eastAsia="Microsoft YaHei Light" w:cs="Arial"/>
                                      <w:color w:val="FFFFFF" w:themeColor="background1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@gm</w:t>
                                  </w:r>
                                  <w:r>
                                    <w:rPr>
                                      <w:rFonts w:hint="default" w:ascii="Arial" w:hAnsi="Arial" w:eastAsia="Microsoft YaHei Light" w:cs="Arial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a</w:t>
                                  </w:r>
                                  <w:r>
                                    <w:rPr>
                                      <w:rFonts w:hint="default" w:ascii="Arial" w:hAnsi="Arial" w:eastAsia="Microsoft YaHei Light" w:cs="Arial"/>
                                      <w:color w:val="FFFFFF" w:themeColor="background1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il.com</w:t>
                                  </w:r>
                                </w:p>
                              </w:tc>
                            </w:tr>
                            <w:tr w14:paraId="4F1C3C6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418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EB89E36">
                                  <w:pP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0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4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A155926">
                                  <w:pPr>
                                    <w:spacing w:line="300" w:lineRule="exact"/>
                                    <w:rPr>
                                      <w:rFonts w:hint="default" w:ascii="Microsoft YaHei Light" w:hAnsi="Microsoft YaHei Light" w:eastAsia="Microsoft YaHei Light" w:cs="Microsoft YaHei Light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" w:hAnsi="Arial" w:eastAsia="Microsoft YaHei Light" w:cs="Arial"/>
                                      <w:color w:val="FFFFFF" w:themeColor="background1"/>
                                      <w:sz w:val="20"/>
                                      <w:szCs w:val="22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Bhopal, M.P.</w:t>
                                  </w:r>
                                </w:p>
                              </w:tc>
                            </w:tr>
                          </w:tbl>
                          <w:p w14:paraId="575A9CEF">
                            <w:pPr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25436AA5">
                            <w:pPr>
                              <w:rPr>
                                <w:color w:val="FFFFFF" w:themeColor="background1"/>
                                <w:u w:val="thick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94.15pt;margin-top:-13.8pt;height:83.45pt;width:185.85pt;z-index:251666432;mso-width-relative:page;mso-height-relative:page;" filled="f" stroked="f" coordsize="21600,21600" o:gfxdata="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AAqHw3AAAAAsBAAAPAAAAAAAAAAEA&#10;IAAAACIAAABkcnMvZG93bnJldi54bWxQSwECFAAUAAAACACHTuJAPPi2aE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3512" w:type="dxa"/>
                        <w:tblInd w:w="12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FFFFFF" w:themeFill="background1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18"/>
                        <w:gridCol w:w="3094"/>
                      </w:tblGrid>
                      <w:tr w14:paraId="6ECA0E1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FFFFFF" w:themeFill="background1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1" w:hRule="atLeast"/>
                        </w:trPr>
                        <w:tc>
                          <w:tcPr>
                            <w:tcW w:w="418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F120F6E">
                            <w:pP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3094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744C0793">
                            <w:pPr>
                              <w:spacing w:line="300" w:lineRule="exact"/>
                              <w:rPr>
                                <w:rFonts w:hint="default" w:ascii="Microsoft YaHei Light" w:hAnsi="Microsoft YaHei Light" w:eastAsia="Microsoft YaHei Light" w:cs="Microsoft YaHei Light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crosoft YaHei Light" w:hAnsi="Microsoft YaHei Light" w:eastAsia="Microsoft YaHei Light" w:cs="Microsoft YaHei Light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7223988268</w:t>
                            </w:r>
                          </w:p>
                        </w:tc>
                      </w:tr>
                      <w:tr w14:paraId="7D31206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1" w:hRule="atLeast"/>
                        </w:trPr>
                        <w:tc>
                          <w:tcPr>
                            <w:tcW w:w="418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98A1981">
                            <w:pP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3094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D2E8592">
                            <w:pPr>
                              <w:spacing w:line="300" w:lineRule="exact"/>
                              <w:rPr>
                                <w:rFonts w:hint="eastAsia" w:ascii="Microsoft YaHei Light" w:hAnsi="Microsoft YaHei Light" w:eastAsia="Microsoft YaHei Light" w:cs="Microsoft YaHei Light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Light" w:cs="Arial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Abdulsaboor8166</w:t>
                            </w:r>
                            <w:r>
                              <w:rPr>
                                <w:rFonts w:hint="default" w:ascii="Arial" w:hAnsi="Arial" w:eastAsia="Microsoft YaHei Light" w:cs="Arial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@gm</w:t>
                            </w:r>
                            <w:r>
                              <w:rPr>
                                <w:rFonts w:hint="default" w:ascii="Arial" w:hAnsi="Arial" w:eastAsia="Microsoft YaHei Light" w:cs="Arial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Arial" w:hAnsi="Arial" w:eastAsia="Microsoft YaHei Light" w:cs="Arial"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il.com</w:t>
                            </w:r>
                          </w:p>
                        </w:tc>
                      </w:tr>
                      <w:tr w14:paraId="4F1C3C6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FFFFFF" w:themeFill="background1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1" w:hRule="atLeast"/>
                        </w:trPr>
                        <w:tc>
                          <w:tcPr>
                            <w:tcW w:w="418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7EB89E36">
                            <w:pP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3094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A155926">
                            <w:pPr>
                              <w:spacing w:line="300" w:lineRule="exact"/>
                              <w:rPr>
                                <w:rFonts w:hint="default" w:ascii="Microsoft YaHei Light" w:hAnsi="Microsoft YaHei Light" w:eastAsia="Microsoft YaHei Light" w:cs="Microsoft YaHei Light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Microsoft YaHei Light" w:cs="Arial"/>
                                <w:color w:val="FFFFFF" w:themeColor="background1"/>
                                <w:sz w:val="20"/>
                                <w:szCs w:val="2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Bhopal, M.P.</w:t>
                            </w:r>
                          </w:p>
                        </w:tc>
                      </w:tr>
                    </w:tbl>
                    <w:p w14:paraId="575A9CEF">
                      <w:pPr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25436AA5">
                      <w:pPr>
                        <w:rPr>
                          <w:color w:val="FFFFFF" w:themeColor="background1"/>
                          <w:u w:val="thick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-64135</wp:posOffset>
                </wp:positionV>
                <wp:extent cx="86995" cy="149860"/>
                <wp:effectExtent l="0" t="0" r="8255" b="2540"/>
                <wp:wrapNone/>
                <wp:docPr id="94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995" cy="14986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204.75pt;margin-top:-5.05pt;height:11.8pt;width:6.85pt;z-index:251667456;v-text-anchor:middle;mso-width-relative:page;mso-height-relative:page;" fillcolor="#FFFFFF [3212]" filled="t" stroked="f" coordsize="3056,5968" o:gfxdata="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1357813,697346;19686974,0;17889001,849616;7636885,5530607;3868373,6548540;1162334,8945145;9080,12263509;481290,43170728;2633392,45984119;6038665,47611235;20912874,47755520;24508820,46424960;26942459,43811952;27750636,12624198;27178564,10035221;25435049,7678717;22792576,6091678;5511998,12992897;6193041,11758535;7428023,10940960;19060388,10716546;20595041,11069225;21739213,11974938;22274961,13281442;22138747,22507123;21339651,23677377;20022969,24382734;8345171,24494953;6883166,24022045;5838884,23020108;5448431,21657507;6465470,29215995;11114778,28839261;12013764,29215995;12286193,32895048;11668716,33696578;7019380,33768721;6256608,33095430;15337309,29464464;16172729,28855306;20803903,29015612;21321489,29873240;20985522,33520226;16417915,33816807;15455362,33367956;6211203,37255401;6810518,36453871;11459854,36381729;12231707,37063029;12140898,40782159;11232830,41311163;6628927,41078715;6202122,37367621;15591576,36646218;20159155,36341652;21130789,36790504;21303327,40493613;20613203,41231010;15954786,41231010;15273742,40493613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2584450</wp:posOffset>
                </wp:positionH>
                <wp:positionV relativeFrom="paragraph">
                  <wp:posOffset>205740</wp:posOffset>
                </wp:positionV>
                <wp:extent cx="118745" cy="86360"/>
                <wp:effectExtent l="0" t="0" r="14605" b="8890"/>
                <wp:wrapNone/>
                <wp:docPr id="9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8636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03.5pt;margin-top:16.2pt;height:6.8pt;width:9.35pt;z-index:251668480;v-text-anchor:middle;mso-width-relative:page;mso-height-relative:page;" fillcolor="#FFFFFF [3212]" filled="t" stroked="f" coordsize="529316,401026" o:gfxdata="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42267;79705,44848;104336,68493;104706,69065;110311,69065;36350,42267;8433,69065;14038,69065;14408,68493;39039,44848;10397,17294;49980,55291;59112,58922;59372,58898;68764,55291;108347,17294;102968,17294;67503,51338;59372,54461;59147,54481;51241,51338;15776,17294;20642,0;98102,0;118745,19815;118745,66544;98102,86360;20642,86360;0,66544;0,19815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424815</wp:posOffset>
                </wp:positionV>
                <wp:extent cx="78740" cy="135255"/>
                <wp:effectExtent l="16510" t="0" r="19050" b="17145"/>
                <wp:wrapNone/>
                <wp:docPr id="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05.1pt;margin-top:33.45pt;height:10.65pt;width:6.2pt;z-index:251681792;v-text-anchor:middle;mso-width-relative:page;mso-height-relative:page;" fillcolor="#FFFFFF [3212]" filled="t" stroked="f" coordsize="559792,955625" o:gfxdata="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nFsQXtkAAAAJAQAADwAAAAAAAAABACAAAAAiAAAA&#10;ZHJzL2Rvd25yZXYueG1sUEsBAhQAFAAAAAgAh07iQI+mnMBcAwAAsggAAA4AAAAAAAAAAQAgAAAA&#10;KAEAAGRycy9lMm9Eb2MueG1sUEsFBgAAAAAGAAYAWQEAAPY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1388110</wp:posOffset>
                </wp:positionH>
                <wp:positionV relativeFrom="paragraph">
                  <wp:posOffset>1434465</wp:posOffset>
                </wp:positionV>
                <wp:extent cx="4506595" cy="281940"/>
                <wp:effectExtent l="0" t="0" r="8255" b="381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6595" cy="281940"/>
                          <a:chOff x="4328" y="3760"/>
                          <a:chExt cx="7097" cy="444"/>
                        </a:xfrm>
                      </wpg:grpSpPr>
                      <wps:wsp>
                        <wps:cNvPr id="19" name="等腰三角形 13"/>
                        <wps:cNvSpPr/>
                        <wps:spPr>
                          <a:xfrm>
                            <a:off x="10981" y="3760"/>
                            <a:ext cx="444" cy="444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连接符 18"/>
                        <wps:cNvCnPr/>
                        <wps:spPr>
                          <a:xfrm>
                            <a:off x="4328" y="3982"/>
                            <a:ext cx="65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" o:spid="_x0000_s1026" o:spt="203" style="position:absolute;left:0pt;margin-left:109.3pt;margin-top:112.95pt;height:22.2pt;width:354.85pt;z-index:251659264;mso-width-relative:page;mso-height-relative:page;" coordorigin="4328,3760" coordsize="7097,444" o:gfxdata="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GwqJ7DbAAAACwEAAA8AAAAAAAAAAQAgAAAAIgAAAGRycy9kb3ducmV2LnhtbFBLAQIU&#10;ABQAAAAIAIdO4kC78bwyfwMAAB0IAAAOAAAAAAAAAAEAIAAAACoBAABkcnMvZTJvRG9jLnhtbFBL&#10;BQYAAAAABgAGAFkBAAAbBwAAAAA=&#10;">
                <o:lock v:ext="edit" aspectratio="f"/>
                <v:roundrect id="等腰三角形 13" o:spid="_x0000_s1026" o:spt="2" style="position:absolute;left:10981;top:3760;height:444;width:444;v-text-anchor:middle;" fillcolor="#5A6378 [3215]" filled="t" stroked="f" coordsize="21600,21600" arcsize="0.166666666666667" o:gfxdata="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+oQ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18" o:spid="_x0000_s1026" o:spt="20" style="position:absolute;left:4328;top:3982;height:0;width:6591;" filled="f" stroked="t" coordsize="21600,21600" o:gfxdata="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S02StwAAANs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6341745</wp:posOffset>
                </wp:positionV>
                <wp:extent cx="190500" cy="147955"/>
                <wp:effectExtent l="0" t="0" r="0" b="4445"/>
                <wp:wrapNone/>
                <wp:docPr id="67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4795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445.5pt;margin-top:499.35pt;height:11.65pt;width:15pt;z-index:251670528;v-text-anchor:middle-center;mso-width-relative:page;mso-height-relative:page;" fillcolor="#FFFFFF [3212]" filled="t" stroked="f" coordsize="3931,2392" o:gfxdata="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67606274,36476907;44989451,24091181;19531701,36476907;12429264,32707333;12429264,43817627;14360239,47218737;12384874,50619846;14493410,62580387;8278778,62580387;10409509,50563126;8678290,47218737;10342923,43902615;10342923,31601938;0,26075151;45499938,0;87248951,26415286;67606274,36476907;44478963,30383227;65009445,39282794;65009445,60851503;43435841,67795430;24392432,60851503;24392432,39282794;44478963,30383227;44212622,63827490;60770178,58555727;44212622,53255697;27677309,58555727;44212622,63827490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5683250</wp:posOffset>
                </wp:positionH>
                <wp:positionV relativeFrom="paragraph">
                  <wp:posOffset>1511935</wp:posOffset>
                </wp:positionV>
                <wp:extent cx="139700" cy="139700"/>
                <wp:effectExtent l="0" t="0" r="12700" b="12700"/>
                <wp:wrapNone/>
                <wp:docPr id="63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对话框" o:spid="_x0000_s1026" o:spt="100" style="position:absolute;left:0pt;margin-left:447.5pt;margin-top:119.05pt;height:11pt;width:11pt;z-index:251669504;v-text-anchor:middle-center;mso-width-relative:page;mso-height-relative:page;" fillcolor="#FFFFFF [3212]" filled="t" stroked="f" coordsize="3644,3384" o:gfxdata="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<v:path o:connectlocs="64343312,0;4678493,0;0,5040676;0,48753607;4678493,53794283;38829507,53794283;48678932,69059109;48072824,53794283;64343312,53794283;69021805,48753607;69021805,5040676;64343312,0;40988800,38509023;14168048,38509023;12008717,36202982;14168048,33876506;40988800,33876506;43148093,36202982;40988800,38509023;54853757,28550155;14168048,28550155;12008717,26223679;14168048,23917639;54853757,23917639;57013088,26223679;54853757,28550155;54853757,18591287;14168048,18591287;12008717,16264811;14168048,13938336;54853757,13938336;57013088,16264811;54853757,18591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1383665</wp:posOffset>
                </wp:positionV>
                <wp:extent cx="6640830" cy="16573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83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8"/>
                              <w:tblW w:w="10104" w:type="dxa"/>
                              <w:tblInd w:w="11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04"/>
                            </w:tblGrid>
                            <w:tr w14:paraId="6F26E40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10104" w:type="dxa"/>
                                  <w:tcBorders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C24AFB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460" w:lineRule="exact"/>
                                    <w:jc w:val="both"/>
                                    <w:textAlignment w:val="auto"/>
                                    <w:rPr>
                                      <w:rFonts w:hint="eastAsia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 Black" w:hAnsi="Arial Black" w:cs="Arial Black"/>
                                      <w:b w:val="0"/>
                                      <w:bCs w:val="0"/>
                                      <w:color w:val="404040" w:themeColor="text1" w:themeTint="BF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PROFILE</w:t>
                                  </w:r>
                                </w:p>
                              </w:tc>
                            </w:tr>
                            <w:tr w14:paraId="1283F75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3" w:hRule="atLeast"/>
                              </w:trPr>
                              <w:tc>
                                <w:tcPr>
                                  <w:tcW w:w="101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FC34693">
                                  <w:pPr>
                                    <w:rPr>
                                      <w:rFonts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4"/>
                                      <w:szCs w:val="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 w14:paraId="79FD2F4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24" w:hRule="atLeast"/>
                              </w:trPr>
                              <w:tc>
                                <w:tcPr>
                                  <w:tcW w:w="10104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7615296">
                                  <w:pPr>
                                    <w:spacing w:after="0" w:line="280" w:lineRule="exact"/>
                                    <w:contextualSpacing/>
                                    <w:rPr>
                                      <w:rFonts w:hint="default" w:ascii="Arial" w:hAnsi="Arial" w:cs="Arial"/>
                                      <w:color w:val="808080" w:themeColor="text1" w:themeTint="80"/>
                                      <w:spacing w:val="-2"/>
                                      <w:sz w:val="16"/>
                                      <w:szCs w:val="16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color w:val="808080" w:themeColor="text1" w:themeTint="80"/>
                                      <w:spacing w:val="-2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Enthusiastic and dedicated student pursuing a B.Tech degree in Artificial Intelligence and Data Science at JNCT College, Bhopal. I have a strong passion for Artificial Intelligence and</w:t>
                                  </w:r>
                                  <w:r>
                                    <w:rPr>
                                      <w:rFonts w:hint="default" w:ascii="Arial" w:hAnsi="Arial" w:cs="Arial"/>
                                      <w:color w:val="808080" w:themeColor="text1" w:themeTint="80"/>
                                      <w:spacing w:val="-2"/>
                                      <w:sz w:val="24"/>
                                      <w:szCs w:val="24"/>
                                      <w:lang w:val="en-US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I </w:t>
                                  </w:r>
                                  <w:r>
                                    <w:rPr>
                                      <w:rFonts w:hint="default" w:ascii="Arial" w:hAnsi="Arial" w:cs="Arial"/>
                                      <w:color w:val="808080" w:themeColor="text1" w:themeTint="80"/>
                                      <w:spacing w:val="-2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am committed to building a career in this exciting field. With a solid foundation from my diploma in Computer Science Engineering (CSE), I am continuously expanding my skills in data handling and analysis. At 22 years old, I am eager to apply my knowledge and contribute to innovative projects, looking for opportunities to grow and excel in the software industry.</w:t>
                                  </w:r>
                                </w:p>
                              </w:tc>
                            </w:tr>
                          </w:tbl>
                          <w:p w14:paraId="2F91604B">
                            <w:pPr>
                              <w:rPr>
                                <w:rFonts w:ascii="黑体" w:hAnsi="黑体" w:eastAsia="黑体" w:cs="黑体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7200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4.05pt;margin-top:108.95pt;height:130.5pt;width:522.9pt;z-index:251665408;v-text-anchor:middle;mso-width-relative:page;mso-height-relative:page;" filled="f" stroked="f" coordsize="21600,21600" o:gfxdata="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QnIFNsAAAALAQAADwAAAAAAAAABACAAAAAi&#10;AAAAZHJzL2Rvd25yZXYueG1sUEsBAhQAFAAAAAgAh07iQEXeuC9AAgAAa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inset="3mm,1mm,2mm,0mm">
                  <w:txbxContent>
                    <w:tbl>
                      <w:tblPr>
                        <w:tblStyle w:val="8"/>
                        <w:tblW w:w="10104" w:type="dxa"/>
                        <w:tblInd w:w="11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04"/>
                      </w:tblGrid>
                      <w:tr w14:paraId="6F26E40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86" w:hRule="atLeast"/>
                        </w:trPr>
                        <w:tc>
                          <w:tcPr>
                            <w:tcW w:w="10104" w:type="dxa"/>
                            <w:tcBorders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2C24AF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both"/>
                              <w:textAlignment w:val="auto"/>
                              <w:rPr>
                                <w:rFonts w:hint="eastAsia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c>
                      </w:tr>
                      <w:tr w14:paraId="1283F75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3" w:hRule="atLeast"/>
                        </w:trPr>
                        <w:tc>
                          <w:tcPr>
                            <w:tcW w:w="101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FC34693"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4"/>
                                <w:szCs w:val="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 w14:paraId="79FD2F4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24" w:hRule="atLeast"/>
                        </w:trPr>
                        <w:tc>
                          <w:tcPr>
                            <w:tcW w:w="10104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7615296">
                            <w:pPr>
                              <w:spacing w:after="0" w:line="280" w:lineRule="exact"/>
                              <w:contextualSpacing/>
                              <w:rPr>
                                <w:rFonts w:hint="default" w:ascii="Arial" w:hAnsi="Arial" w:cs="Arial"/>
                                <w:color w:val="808080" w:themeColor="text1" w:themeTint="80"/>
                                <w:spacing w:val="-2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Enthusiastic and dedicated student pursuing a B.Tech degree in Artificial Intelligence and Data Science at JNCT College, Bhopal. I have a strong passion for Artificial Intelligence and</w:t>
                            </w:r>
                            <w:r>
                              <w:rPr>
                                <w:rFonts w:hint="default" w:ascii="Arial" w:hAnsi="Arial" w:cs="Arial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I </w:t>
                            </w:r>
                            <w:r>
                              <w:rPr>
                                <w:rFonts w:hint="default" w:ascii="Arial" w:hAnsi="Arial" w:cs="Arial"/>
                                <w:color w:val="808080" w:themeColor="text1" w:themeTint="80"/>
                                <w:spacing w:val="-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am committed to building a career in this exciting field. With a solid foundation from my diploma in Computer Science Engineering (CSE), I am continuously expanding my skills in data handling and analysis. At 22 years old, I am eager to apply my knowledge and contribute to innovative projects, looking for opportunities to grow and excel in the software industry.</w:t>
                            </w:r>
                          </w:p>
                        </w:tc>
                      </w:tr>
                    </w:tbl>
                    <w:p w14:paraId="2F91604B">
                      <w:pPr>
                        <w:rPr>
                          <w:rFonts w:ascii="黑体" w:hAnsi="黑体" w:eastAsia="黑体" w:cs="黑体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-95250</wp:posOffset>
                </wp:positionV>
                <wp:extent cx="2460625" cy="4127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50590" y="516255"/>
                          <a:ext cx="246062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97097">
                            <w:pPr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ABDUL SABOOR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43.6pt;margin-top:-7.5pt;height:32.5pt;width:193.75pt;z-index:251672576;mso-width-relative:page;mso-height-relative:page;" filled="f" stroked="f" coordsize="21600,21600" o:gfxdata="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S4e3b2gAAAAoBAAAPAAAAAAAAAAEA&#10;IAAAACIAAABkcnMvZG93bnJldi54bWxQSwECFAAUAAAACACHTuJAvk8/d0YCAABx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C97097">
                      <w:pPr>
                        <w:rPr>
                          <w:rFonts w:hint="default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cs="Arial Black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ABDUL SABOOR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-560070</wp:posOffset>
                </wp:positionH>
                <wp:positionV relativeFrom="paragraph">
                  <wp:posOffset>501650</wp:posOffset>
                </wp:positionV>
                <wp:extent cx="2619375" cy="2984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5941C">
                            <w:pPr>
                              <w:contextualSpacing/>
                              <w:jc w:val="left"/>
                              <w:rPr>
                                <w:rFonts w:hint="default" w:ascii="Arial" w:hAnsi="Arial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4.1pt;margin-top:39.5pt;height:23.5pt;width:206.25pt;z-index:251676672;mso-width-relative:page;mso-height-relative:page;" filled="f" stroked="f" coordsize="21600,21600" o:gfxdata="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ysAO9sAAAAKAQAADwAAAAAAAAABACAAAAAiAAAA&#10;ZHJzL2Rvd25yZXYueG1sUEsBAhQAFAAAAAgAh07iQBHLWJI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65941C">
                      <w:pPr>
                        <w:contextualSpacing/>
                        <w:jc w:val="left"/>
                        <w:rPr>
                          <w:rFonts w:hint="default" w:ascii="Arial" w:hAnsi="Arial" w:cs="Arial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-364490</wp:posOffset>
                </wp:positionV>
                <wp:extent cx="4244340" cy="1428750"/>
                <wp:effectExtent l="0" t="0" r="381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4260" y="537210"/>
                          <a:ext cx="4244340" cy="14287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EE4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176.4pt;margin-top:-28.7pt;height:112.5pt;width:334.2pt;z-index:251664384;v-text-anchor:middle;mso-width-relative:page;mso-height-relative:page;" fillcolor="#5A6378 [3215]" filled="t" stroked="f" coordsize="21600,21600" o:gfxdata="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1VLkj2AAAAAwBAAAPAAAAAAAAAAEA&#10;IAAAACIAAABkcnMvZG93bnJldi54bWxQSwECFAAUAAAACACHTuJArmUBuYECAADkBAAADgAAAAAA&#10;AAABACAAAAAn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4EEE4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-927735</wp:posOffset>
                </wp:positionV>
                <wp:extent cx="299085" cy="1223645"/>
                <wp:effectExtent l="0" t="0" r="5715" b="14605"/>
                <wp:wrapNone/>
                <wp:docPr id="3" name="同侧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4675" y="-1240155"/>
                          <a:ext cx="299085" cy="1223645"/>
                        </a:xfrm>
                        <a:prstGeom prst="round2SameRect">
                          <a:avLst>
                            <a:gd name="adj1" fmla="val 0"/>
                            <a:gd name="adj2" fmla="val 16348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3980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同侧圆角矩形 3" o:spid="_x0000_s1026" style="position:absolute;left:0pt;margin-left:-72.75pt;margin-top:-73.05pt;height:96.35pt;width:23.55pt;z-index:251673600;v-text-anchor:middle;mso-width-relative:page;mso-height-relative:page;" fillcolor="#5A6378 [3215]" filled="t" stroked="f" coordsize="299085,1223645" o:gfxdata="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EPVOT2wAAAAwBAAAPAAAA&#10;AAAAAAEAIAAAACIAAABkcnMvZG93bnJldi54bWxQSwECFAAUAAAACACHTuJA7iMSN70CAABFBQAA&#10;DgAAAAAAAAABACAAAAAqAQAAZHJzL2Uyb0RvYy54bWxQSwUGAAAAAAYABgBZAQAAWQYAAAAA&#10;" path="m0,0l299085,0,299085,0,299085,1174750c299085,1201753,277194,1223644,250191,1223644l48894,1223645c21891,1223645,0,1201754,0,1174751l0,0,0,0xe">
                <v:path textboxrect="0,0,299085,1223645" o:connectlocs="299085,611822;149542,1223645;0,611822;149542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43980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-886460</wp:posOffset>
                </wp:positionH>
                <wp:positionV relativeFrom="paragraph">
                  <wp:posOffset>522605</wp:posOffset>
                </wp:positionV>
                <wp:extent cx="224790" cy="224790"/>
                <wp:effectExtent l="0" t="0" r="3810" b="381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247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142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" o:spid="_x0000_s1026" o:spt="2" style="position:absolute;left:0pt;margin-left:-69.8pt;margin-top:41.15pt;height:17.7pt;width:17.7pt;z-index:251663360;v-text-anchor:middle;mso-width-relative:page;mso-height-relative:page;" fillcolor="#FFFFFF [3212]" filled="t" stroked="f" coordsize="21600,21600" arcsize="0.166666666666667" o:gfxdata="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efxbLaAAAADAEAAA8AAAAAAAAAAQAg&#10;AAAAIgAAAGRycy9kb3ducmV2LnhtbFBLAQIUABQAAAAIAIdO4kB5g/gEfgIAAOI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57142B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-838200</wp:posOffset>
            </wp:positionH>
            <wp:positionV relativeFrom="paragraph">
              <wp:posOffset>64135</wp:posOffset>
            </wp:positionV>
            <wp:extent cx="128905" cy="166370"/>
            <wp:effectExtent l="0" t="0" r="4445" b="5080"/>
            <wp:wrapNone/>
            <wp:docPr id="25" name="图片 25" descr="363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63242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-886460</wp:posOffset>
                </wp:positionH>
                <wp:positionV relativeFrom="paragraph">
                  <wp:posOffset>34290</wp:posOffset>
                </wp:positionV>
                <wp:extent cx="224790" cy="224790"/>
                <wp:effectExtent l="0" t="0" r="3810" b="3810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2247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FB5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8" o:spid="_x0000_s1026" o:spt="2" style="position:absolute;left:0pt;margin-left:-69.8pt;margin-top:2.7pt;height:17.7pt;width:17.7pt;z-index:251677696;v-text-anchor:middle;mso-width-relative:page;mso-height-relative:page;" fillcolor="#FFFFFF [3212]" filled="t" stroked="f" coordsize="21600,21600" arcsize="0.166666666666667" o:gfxdata="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hbc4o2QAAAAoBAAAPAAAAAAAAAAEAIAAA&#10;ACIAAABkcnMvZG93bnJldi54bWxQSwECFAAUAAAACACHTuJAwSrQjH0CAADiBAAADgAAAAAAAAAB&#10;ACAAAAAo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CFFB5A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-253365</wp:posOffset>
                </wp:positionV>
                <wp:extent cx="7586980" cy="1206500"/>
                <wp:effectExtent l="0" t="0" r="1397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1002030"/>
                          <a:ext cx="7586980" cy="1206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F0630">
                            <w:pP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Arial Black" w:hAnsi="Arial Black" w:cs="Arial Black"/>
                                <w:b w:val="0"/>
                                <w:bCs w:val="0"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1.4pt;margin-top:-19.95pt;height:95pt;width:597.4pt;z-index:251661312;v-text-anchor:middle;mso-width-relative:page;mso-height-relative:page;" fillcolor="#F2F2F2 [3052]" filled="t" stroked="f" coordsize="21600,21600" o:gfxdata="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WWBfjd0AAAAN&#10;AQAADwAAAAAAAAABACAAAAAiAAAAZHJzL2Rvd25yZXYueG1sUEsBAhQAFAAAAAgAh07iQHQOeRGJ&#10;AgAABAUAAA4AAAAAAAAAAQAgAAAALA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7F0630">
                      <w:pPr>
                        <w:rPr>
                          <w:rFonts w:hint="default" w:ascii="Arial Black" w:hAnsi="Arial Black" w:cs="Arial Black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cs="Arial Black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Black" w:hAnsi="Arial Black" w:cs="Arial Black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Arial Black" w:hAnsi="Arial Black" w:cs="Arial Black"/>
                          <w:b w:val="0"/>
                          <w:bCs w:val="0"/>
                          <w:color w:val="404040" w:themeColor="text1" w:themeTint="BF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560070</wp:posOffset>
                </wp:positionV>
                <wp:extent cx="144780" cy="149860"/>
                <wp:effectExtent l="0" t="0" r="7620" b="2540"/>
                <wp:wrapNone/>
                <wp:docPr id="26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9860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搜索" o:spid="_x0000_s1026" o:spt="100" style="position:absolute;left:0pt;margin-left:-66.65pt;margin-top:44.1pt;height:11.8pt;width:11.4pt;z-index:251675648;v-text-anchor:middle;mso-width-relative:page;mso-height-relative:page;" fillcolor="#5A6378 [3215]" filled="t" stroked="f" coordsize="405200,413075" o:gfxdata="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E3Qhf3YAAAADAEAAA8AAAAAAAAA&#10;AQAgAAAAIgAAAGRycy9kb3ducmV2LnhtbFBLAQIUABQAAAAIAIdO4kB6pBL4aAUAAFsVAAAOAAAA&#10;AAAAAAEAIAAAACcBAABkcnMvZTJvRG9jLnhtbFBLBQYAAAAABgAGAFkBAAABCQAAAAA=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53814,19006;18718,54640;53814,90275;88910,54640;53814,19006;53814,0;107629,54640;98898,84331;99861,85004;141279,128451;140993,146306;123409,146015;81990,102568;81258,101407;53814,109281;0,54640;53814,0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-923925</wp:posOffset>
                </wp:positionH>
                <wp:positionV relativeFrom="paragraph">
                  <wp:posOffset>481965</wp:posOffset>
                </wp:positionV>
                <wp:extent cx="299085" cy="9295765"/>
                <wp:effectExtent l="0" t="0" r="5715" b="635"/>
                <wp:wrapNone/>
                <wp:docPr id="6" name="同侧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085" cy="9295765"/>
                        </a:xfrm>
                        <a:prstGeom prst="round2SameRect">
                          <a:avLst>
                            <a:gd name="adj1" fmla="val 0"/>
                            <a:gd name="adj2" fmla="val 17409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19D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同侧圆角矩形 6" o:spid="_x0000_s1026" style="position:absolute;left:0pt;margin-left:-72.75pt;margin-top:37.95pt;height:731.95pt;width:23.55pt;rotation:11796480f;z-index:251662336;v-text-anchor:middle;mso-width-relative:page;mso-height-relative:page;" fillcolor="#5A6378 [3215]" filled="t" stroked="f" coordsize="299085,9295765" o:gfxdata="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/k0k1tkAAAAMAQAADwAAAAAAAAABACAA&#10;AAAiAAAAZHJzL2Rvd25yZXYueG1sUEsBAhQAFAAAAAgAh07iQDDEkvm3AgAASAUAAA4AAAAAAAAA&#10;AQAgAAAAKAEAAGRycy9lMm9Eb2MueG1sUEsFBgAAAAAGAAYAWQEAAFEGAAAAAA==&#10;" path="m0,0l299085,0,299085,0,299085,9243697c299085,9272453,275774,9295764,247018,9295764l52067,9295765c23311,9295765,0,9272454,0,9243698l0,0,0,0xe">
                <v:path textboxrect="0,0,299085,9295765" o:connectlocs="299085,4647882;149542,9295765;0,4647882;149542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8019D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5675630</wp:posOffset>
                </wp:positionH>
                <wp:positionV relativeFrom="paragraph">
                  <wp:posOffset>6859270</wp:posOffset>
                </wp:positionV>
                <wp:extent cx="154940" cy="154940"/>
                <wp:effectExtent l="0" t="0" r="16510" b="16510"/>
                <wp:wrapNone/>
                <wp:docPr id="66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446.9pt;margin-top:540.1pt;height:12.2pt;width:12.2pt;z-index:251671552;v-text-anchor:middle;mso-width-relative:page;mso-height-relative:page;" fillcolor="#FFFFFF [3212]" filled="t" stroked="f" coordsize="4409,4408" o:gfxdata="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Arial Black" w:hAnsi="Arial Black" w:cs="Arial Black"/>
          <w:b w:val="0"/>
          <w:bCs w:val="0"/>
          <w:color w:val="404040" w:themeColor="text1" w:themeTint="BF"/>
          <w:sz w:val="32"/>
          <w:szCs w:val="32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5649595</wp:posOffset>
            </wp:positionH>
            <wp:positionV relativeFrom="paragraph">
              <wp:posOffset>8433435</wp:posOffset>
            </wp:positionV>
            <wp:extent cx="207010" cy="207010"/>
            <wp:effectExtent l="0" t="0" r="2540" b="1905"/>
            <wp:wrapNone/>
            <wp:docPr id="30" name="图片 30" descr="347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47116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D52539"/>
    <w:multiLevelType w:val="singleLevel"/>
    <w:tmpl w:val="E1D525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54DFB"/>
    <w:rsid w:val="00795FFC"/>
    <w:rsid w:val="025E5284"/>
    <w:rsid w:val="040630B0"/>
    <w:rsid w:val="04D331F1"/>
    <w:rsid w:val="092D3545"/>
    <w:rsid w:val="0A3A163D"/>
    <w:rsid w:val="0EDA2988"/>
    <w:rsid w:val="0FFC1215"/>
    <w:rsid w:val="12F54432"/>
    <w:rsid w:val="17124F99"/>
    <w:rsid w:val="17EC36DC"/>
    <w:rsid w:val="188E7002"/>
    <w:rsid w:val="1ED3174D"/>
    <w:rsid w:val="1EF32FF2"/>
    <w:rsid w:val="1FB43789"/>
    <w:rsid w:val="22E6166F"/>
    <w:rsid w:val="241A1E25"/>
    <w:rsid w:val="25541783"/>
    <w:rsid w:val="281852CF"/>
    <w:rsid w:val="2A354DFB"/>
    <w:rsid w:val="2CE744BF"/>
    <w:rsid w:val="2D695643"/>
    <w:rsid w:val="311D16D2"/>
    <w:rsid w:val="36137470"/>
    <w:rsid w:val="373D5A57"/>
    <w:rsid w:val="38E9213E"/>
    <w:rsid w:val="39627D41"/>
    <w:rsid w:val="39E26609"/>
    <w:rsid w:val="3AF52993"/>
    <w:rsid w:val="43AB20C9"/>
    <w:rsid w:val="48333D43"/>
    <w:rsid w:val="50526B81"/>
    <w:rsid w:val="554B7717"/>
    <w:rsid w:val="60B47DE6"/>
    <w:rsid w:val="61C944E1"/>
    <w:rsid w:val="6291235C"/>
    <w:rsid w:val="63A171E6"/>
    <w:rsid w:val="63B173CF"/>
    <w:rsid w:val="6465574A"/>
    <w:rsid w:val="64C23CEF"/>
    <w:rsid w:val="65476A30"/>
    <w:rsid w:val="68FE61B5"/>
    <w:rsid w:val="6B0D1F4C"/>
    <w:rsid w:val="6B7B43A2"/>
    <w:rsid w:val="6D586ADE"/>
    <w:rsid w:val="70225992"/>
    <w:rsid w:val="71290743"/>
    <w:rsid w:val="720228E1"/>
    <w:rsid w:val="76925F99"/>
    <w:rsid w:val="77A1774C"/>
    <w:rsid w:val="78BE1AB3"/>
    <w:rsid w:val="7F5D4A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dul%20saboor\AppData\Roaming\kingsoft\office6\templates\download\5a855b18\Simple%20Work%20Resume.docx" TargetMode="External"/></Relationships>
</file>

<file path=word/theme/theme1.xml><?xml version="1.0" encoding="utf-8"?>
<a:theme xmlns:a="http://schemas.openxmlformats.org/drawingml/2006/main" name="Office 主题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 Work Resume.docx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2024-07-15T10:03:00Z</dcterms:created>
  <dc:creator>zero bear</dc:creator>
  <cp:lastModifiedBy>zero bear</cp:lastModifiedBy>
  <dcterms:modified xsi:type="dcterms:W3CDTF">2024-07-15T12:12:55Z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KSORubyTemplateID" linkTarget="0">
    <vt:lpwstr>4</vt:lpwstr>
  </property>
  <property fmtid="{D5CDD505-2E9C-101B-9397-08002B2CF9AE}" pid="4" name="ICV">
    <vt:lpwstr>68E77DC48AED4111B5095E2777975DB1_11</vt:lpwstr>
  </property>
</Properties>
</file>